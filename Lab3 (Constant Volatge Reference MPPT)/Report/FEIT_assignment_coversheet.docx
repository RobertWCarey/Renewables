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493C42" w14:textId="77777777" w:rsidR="006D3E99" w:rsidRDefault="009C7BE2" w:rsidP="009C7BE2">
      <w:pPr>
        <w:pStyle w:val="Heading1"/>
        <w:rPr>
          <w:color w:val="auto"/>
        </w:rPr>
      </w:pPr>
      <w:r w:rsidRPr="009C7BE2">
        <w:rPr>
          <w:color w:val="auto"/>
        </w:rPr>
        <w:t>ASS</w:t>
      </w:r>
      <w:r>
        <w:rPr>
          <w:color w:val="auto"/>
        </w:rPr>
        <w:t>IGNMENT COVERSHEET</w:t>
      </w:r>
    </w:p>
    <w:p w14:paraId="2D999CEC" w14:textId="77777777" w:rsidR="009C7BE2" w:rsidRPr="004D54B1" w:rsidRDefault="009C7BE2" w:rsidP="009C7BE2">
      <w:pPr>
        <w:rPr>
          <w:rFonts w:ascii="Arial" w:hAnsi="Arial" w:cs="Arial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90"/>
        <w:gridCol w:w="360"/>
        <w:gridCol w:w="1350"/>
        <w:gridCol w:w="1800"/>
        <w:gridCol w:w="720"/>
        <w:gridCol w:w="900"/>
        <w:gridCol w:w="1800"/>
      </w:tblGrid>
      <w:tr w:rsidR="009C7BE2" w14:paraId="3E3948D5" w14:textId="77777777" w:rsidTr="009C7BE2">
        <w:trPr>
          <w:trHeight w:val="399"/>
          <w:jc w:val="center"/>
        </w:trPr>
        <w:tc>
          <w:tcPr>
            <w:tcW w:w="1044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C0C0C"/>
            <w:vAlign w:val="center"/>
            <w:hideMark/>
          </w:tcPr>
          <w:p w14:paraId="7925E7C4" w14:textId="77777777" w:rsidR="009C7BE2" w:rsidRDefault="009C7BE2">
            <w:pPr>
              <w:tabs>
                <w:tab w:val="left" w:pos="59"/>
              </w:tabs>
              <w:rPr>
                <w:rFonts w:ascii="Arial" w:eastAsia="Arial Unicode MS" w:hAnsi="Arial" w:cs="Arial"/>
                <w:b/>
                <w:sz w:val="28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ab/>
            </w:r>
            <w:r>
              <w:rPr>
                <w:rFonts w:ascii="Arial" w:eastAsia="Arial Unicode MS" w:hAnsi="Arial" w:cs="Arial"/>
                <w:b/>
                <w:sz w:val="28"/>
              </w:rPr>
              <w:t>UTS: ENGINEERING &amp; INFORMATION TECHNOLOGY</w:t>
            </w:r>
          </w:p>
        </w:tc>
      </w:tr>
      <w:tr w:rsidR="009C7BE2" w14:paraId="38D464A1" w14:textId="77777777" w:rsidTr="009C7BE2">
        <w:trPr>
          <w:trHeight w:hRule="exact" w:val="1887"/>
          <w:jc w:val="center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BEC52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</w:p>
          <w:p w14:paraId="7C95D090" w14:textId="77777777" w:rsidR="009C7BE2" w:rsidRDefault="009C7BE2" w:rsidP="00FE4E38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SUBJECT NUMBER</w:t>
            </w:r>
            <w:r w:rsidR="00FE4E38">
              <w:rPr>
                <w:rFonts w:ascii="Arial" w:eastAsia="Arial Unicode MS" w:hAnsi="Arial" w:cs="Arial"/>
                <w:b/>
                <w:sz w:val="16"/>
              </w:rPr>
              <w:t xml:space="preserve"> &amp; NAME</w:t>
            </w:r>
          </w:p>
          <w:p w14:paraId="1179071D" w14:textId="77777777" w:rsidR="004D54B1" w:rsidRDefault="004D54B1" w:rsidP="00FE4E38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</w:p>
          <w:p w14:paraId="2C738D8E" w14:textId="77777777" w:rsidR="009D1E5E" w:rsidRDefault="009D1E5E" w:rsidP="00FE4E38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48550</w:t>
            </w:r>
          </w:p>
          <w:p w14:paraId="1A6F2F28" w14:textId="045AC799" w:rsidR="009D1E5E" w:rsidRDefault="009D1E5E" w:rsidP="00FE4E38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Renewable Energy Systems</w:t>
            </w:r>
          </w:p>
        </w:tc>
        <w:tc>
          <w:tcPr>
            <w:tcW w:w="52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0DB56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</w:p>
          <w:p w14:paraId="229B48DD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 xml:space="preserve">NAME OF STUDENT(s) </w:t>
            </w:r>
            <w:r w:rsidRPr="00FE4E38">
              <w:rPr>
                <w:rFonts w:ascii="Arial" w:eastAsia="Arial Unicode MS" w:hAnsi="Arial" w:cs="Arial"/>
                <w:sz w:val="16"/>
              </w:rPr>
              <w:t>(PRINT CLEARLY)</w:t>
            </w:r>
          </w:p>
          <w:p w14:paraId="3A46F8DD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FC60110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635636CC" w14:textId="52406B9A" w:rsidR="009D1E5E" w:rsidRDefault="009D1E5E" w:rsidP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Robert Carey</w:t>
            </w:r>
          </w:p>
          <w:p w14:paraId="7C8DB36B" w14:textId="29CEBEEB" w:rsidR="009D1E5E" w:rsidRDefault="009D1E5E" w:rsidP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 xml:space="preserve">William Rooke </w:t>
            </w:r>
          </w:p>
          <w:p w14:paraId="5D231DF1" w14:textId="4F54C28B" w:rsidR="009D1E5E" w:rsidRDefault="009D1E5E" w:rsidP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Joel Goodwin</w:t>
            </w:r>
          </w:p>
          <w:p w14:paraId="7A23A74A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4D5B1FA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55199378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513B3FA7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6905DA6F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2099BC54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4DA9A7D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11657B30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7D33A8BD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2"/>
              </w:rPr>
            </w:pPr>
          </w:p>
          <w:p w14:paraId="41DD65BA" w14:textId="77777777" w:rsidR="009C7BE2" w:rsidRDefault="009C7BE2">
            <w:pPr>
              <w:jc w:val="center"/>
              <w:rPr>
                <w:rFonts w:ascii="Arial" w:eastAsia="Arial Unicode MS" w:hAnsi="Arial" w:cs="Arial"/>
                <w:i/>
                <w:sz w:val="14"/>
                <w:lang w:val="en-US"/>
              </w:rPr>
            </w:pPr>
            <w:r>
              <w:rPr>
                <w:rFonts w:ascii="Arial" w:eastAsia="Arial Unicode MS" w:hAnsi="Arial" w:cs="Arial"/>
                <w:i/>
                <w:sz w:val="12"/>
              </w:rPr>
              <w:t>SURNAME                                                       FIRST NAME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6F34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</w:p>
          <w:p w14:paraId="0A7B078B" w14:textId="77777777" w:rsidR="009C7BE2" w:rsidRDefault="00FE4E38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STUDENT ID(s)</w:t>
            </w:r>
          </w:p>
          <w:p w14:paraId="113539D0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47907562" w14:textId="0BF3FA1C" w:rsidR="009D1E5E" w:rsidRDefault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99139382</w:t>
            </w:r>
          </w:p>
          <w:p w14:paraId="3FD882E6" w14:textId="048A4547" w:rsidR="009D1E5E" w:rsidRDefault="009D1E5E">
            <w:pPr>
              <w:jc w:val="center"/>
              <w:rPr>
                <w:rFonts w:ascii="Arial" w:eastAsia="Arial Unicode MS" w:hAnsi="Arial" w:cs="Arial"/>
                <w:sz w:val="20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12051342</w:t>
            </w:r>
          </w:p>
          <w:p w14:paraId="2CDD1752" w14:textId="72B90A99" w:rsidR="009D1E5E" w:rsidRPr="004D54B1" w:rsidRDefault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98055953</w:t>
            </w:r>
          </w:p>
        </w:tc>
      </w:tr>
      <w:tr w:rsidR="009C7BE2" w14:paraId="56E79B64" w14:textId="77777777" w:rsidTr="009C7BE2">
        <w:trPr>
          <w:trHeight w:hRule="exact" w:val="1021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4509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STUDENT EMAIL</w:t>
            </w:r>
          </w:p>
          <w:p w14:paraId="10ED46D9" w14:textId="77777777" w:rsidR="009D1E5E" w:rsidRDefault="009D1E5E" w:rsidP="009D1E5E">
            <w:pPr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5FE9031B" w14:textId="1029FA01" w:rsidR="009D1E5E" w:rsidRDefault="007E5546" w:rsidP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12051342</w:t>
            </w:r>
            <w:r w:rsidR="009D1E5E">
              <w:rPr>
                <w:rFonts w:ascii="Arial" w:eastAsia="Arial Unicode MS" w:hAnsi="Arial" w:cs="Arial"/>
                <w:sz w:val="20"/>
                <w:lang w:val="en-US"/>
              </w:rPr>
              <w:t>@student.uts.edu.au</w:t>
            </w:r>
          </w:p>
          <w:p w14:paraId="7BD64E38" w14:textId="04E438CF" w:rsidR="009D1E5E" w:rsidRPr="009D1E5E" w:rsidRDefault="009D1E5E" w:rsidP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3C662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STUDENT CONTACT NUMBER</w:t>
            </w:r>
          </w:p>
          <w:p w14:paraId="2AE57380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455E8A2C" w14:textId="75F2DD88" w:rsidR="009D1E5E" w:rsidRPr="009D1E5E" w:rsidRDefault="007E5546" w:rsidP="009D1E5E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0430080944</w:t>
            </w:r>
          </w:p>
        </w:tc>
      </w:tr>
      <w:tr w:rsidR="009C7BE2" w14:paraId="34CF5E0B" w14:textId="77777777" w:rsidTr="009C7BE2">
        <w:trPr>
          <w:trHeight w:hRule="exact" w:val="761"/>
          <w:jc w:val="center"/>
        </w:trPr>
        <w:tc>
          <w:tcPr>
            <w:tcW w:w="38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12A44" w14:textId="77777777" w:rsidR="009C7BE2" w:rsidRDefault="00FE4E38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NAME OF TUTOR</w:t>
            </w:r>
          </w:p>
          <w:p w14:paraId="4D5B47BB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74FF2B7F" w14:textId="202BF9C5" w:rsidR="009D1E5E" w:rsidRPr="009D1E5E" w:rsidRDefault="009D1E5E" w:rsidP="009D1E5E">
            <w:pPr>
              <w:pStyle w:val="Heading3"/>
              <w:shd w:val="clear" w:color="auto" w:fill="FFFFFF"/>
              <w:spacing w:before="0"/>
              <w:ind w:right="45"/>
              <w:jc w:val="center"/>
              <w:rPr>
                <w:rFonts w:ascii="Arial" w:hAnsi="Arial" w:cs="Arial"/>
                <w:color w:val="323232"/>
                <w:sz w:val="26"/>
                <w:szCs w:val="26"/>
              </w:rPr>
            </w:pPr>
            <w:proofErr w:type="spellStart"/>
            <w:r w:rsidRPr="009D1E5E">
              <w:rPr>
                <w:rFonts w:ascii="Arial" w:hAnsi="Arial" w:cs="Arial"/>
                <w:color w:val="323232"/>
                <w:sz w:val="22"/>
                <w:szCs w:val="22"/>
              </w:rPr>
              <w:t>Hamzeh</w:t>
            </w:r>
            <w:proofErr w:type="spellEnd"/>
            <w:r w:rsidRPr="009D1E5E">
              <w:rPr>
                <w:rFonts w:ascii="Arial" w:hAnsi="Arial" w:cs="Arial"/>
                <w:color w:val="323232"/>
                <w:sz w:val="22"/>
                <w:szCs w:val="22"/>
              </w:rPr>
              <w:t xml:space="preserve"> </w:t>
            </w:r>
            <w:proofErr w:type="spellStart"/>
            <w:r w:rsidRPr="009D1E5E">
              <w:rPr>
                <w:rFonts w:ascii="Arial" w:hAnsi="Arial" w:cs="Arial"/>
                <w:color w:val="323232"/>
                <w:sz w:val="22"/>
                <w:szCs w:val="22"/>
              </w:rPr>
              <w:t>Aljarajreh</w:t>
            </w:r>
            <w:proofErr w:type="spellEnd"/>
          </w:p>
        </w:tc>
        <w:tc>
          <w:tcPr>
            <w:tcW w:w="38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49B33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TUTORIAL GROUP</w:t>
            </w:r>
          </w:p>
          <w:p w14:paraId="25DC80F4" w14:textId="77777777" w:rsidR="004D54B1" w:rsidRDefault="004D54B1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</w:p>
          <w:p w14:paraId="0932DB4F" w14:textId="508432B7" w:rsidR="009D1E5E" w:rsidRPr="004D54B1" w:rsidRDefault="009D1E5E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lang w:val="en-US"/>
              </w:rPr>
              <w:t>Lab1 01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408D6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DUE DATE</w:t>
            </w:r>
          </w:p>
          <w:p w14:paraId="5C76F991" w14:textId="77777777" w:rsid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3EA40137" w14:textId="19C690D0" w:rsidR="009D1E5E" w:rsidRPr="009D1E5E" w:rsidRDefault="007E5546" w:rsidP="007E5546">
            <w:pPr>
              <w:jc w:val="center"/>
              <w:rPr>
                <w:rFonts w:ascii="Arial" w:eastAsia="Arial Unicode MS" w:hAnsi="Arial" w:cs="Arial"/>
                <w:sz w:val="20"/>
                <w:szCs w:val="24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  <w:szCs w:val="24"/>
                <w:lang w:val="en-US"/>
              </w:rPr>
              <w:t>22</w:t>
            </w:r>
            <w:r w:rsidR="009D1E5E">
              <w:rPr>
                <w:rFonts w:ascii="Arial" w:eastAsia="Arial Unicode MS" w:hAnsi="Arial" w:cs="Arial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Arial" w:eastAsia="Arial Unicode MS" w:hAnsi="Arial" w:cs="Arial"/>
                <w:sz w:val="20"/>
                <w:szCs w:val="24"/>
                <w:lang w:val="en-US"/>
              </w:rPr>
              <w:t>Sep</w:t>
            </w:r>
            <w:r w:rsidR="009D1E5E">
              <w:rPr>
                <w:rFonts w:ascii="Arial" w:eastAsia="Arial Unicode MS" w:hAnsi="Arial" w:cs="Arial"/>
                <w:sz w:val="20"/>
                <w:szCs w:val="24"/>
                <w:lang w:val="en-US"/>
              </w:rPr>
              <w:t xml:space="preserve"> 2019</w:t>
            </w:r>
          </w:p>
        </w:tc>
      </w:tr>
      <w:tr w:rsidR="009C7BE2" w14:paraId="27F55610" w14:textId="77777777" w:rsidTr="009C7BE2">
        <w:trPr>
          <w:trHeight w:val="984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9547" w14:textId="77777777" w:rsidR="009C7BE2" w:rsidRPr="000304A3" w:rsidRDefault="009C7BE2" w:rsidP="000304A3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ASSESSMENT ITEM NUMBER</w:t>
            </w:r>
            <w:r w:rsidR="004D54B1">
              <w:rPr>
                <w:rFonts w:ascii="Arial" w:eastAsia="Arial Unicode MS" w:hAnsi="Arial" w:cs="Arial"/>
                <w:b/>
                <w:sz w:val="16"/>
              </w:rPr>
              <w:t xml:space="preserve"> &amp;</w:t>
            </w:r>
            <w:r>
              <w:rPr>
                <w:rFonts w:ascii="Arial" w:eastAsia="Arial Unicode MS" w:hAnsi="Arial" w:cs="Arial"/>
                <w:b/>
                <w:sz w:val="16"/>
              </w:rPr>
              <w:t xml:space="preserve"> TITLE</w:t>
            </w:r>
          </w:p>
          <w:p w14:paraId="1C171F7A" w14:textId="77777777" w:rsidR="009C7BE2" w:rsidRDefault="009C7BE2" w:rsidP="000304A3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</w:p>
          <w:p w14:paraId="15780AA5" w14:textId="2286DCD6" w:rsidR="009D1E5E" w:rsidRPr="009D1E5E" w:rsidRDefault="009D1E5E" w:rsidP="009D1E5E">
            <w:pPr>
              <w:pStyle w:val="Heading3"/>
              <w:shd w:val="clear" w:color="auto" w:fill="FFFFFF"/>
              <w:spacing w:before="0"/>
              <w:ind w:right="45"/>
              <w:jc w:val="center"/>
              <w:rPr>
                <w:rFonts w:ascii="Arial" w:hAnsi="Arial" w:cs="Arial"/>
                <w:color w:val="323232"/>
                <w:sz w:val="20"/>
                <w:szCs w:val="20"/>
              </w:rPr>
            </w:pPr>
            <w:r w:rsidRPr="009D1E5E"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48550 Lab</w:t>
            </w:r>
            <w:r w:rsidR="007E5546"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s 3 and 4</w:t>
            </w:r>
            <w:r w:rsidRPr="009D1E5E"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7E5546">
              <w:rPr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MPPT</w:t>
            </w:r>
          </w:p>
          <w:p w14:paraId="450690FF" w14:textId="325904BA" w:rsidR="009D1E5E" w:rsidRPr="004D54B1" w:rsidRDefault="009D1E5E" w:rsidP="000304A3">
            <w:pPr>
              <w:jc w:val="center"/>
              <w:rPr>
                <w:rFonts w:ascii="Arial" w:hAnsi="Arial" w:cs="Arial"/>
                <w:sz w:val="16"/>
                <w:lang w:val="en-US"/>
              </w:rPr>
            </w:pPr>
          </w:p>
        </w:tc>
      </w:tr>
      <w:tr w:rsidR="009C7BE2" w14:paraId="00770062" w14:textId="77777777" w:rsidTr="009C7BE2">
        <w:trPr>
          <w:trHeight w:val="964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6BF9" w14:textId="7050BEC7" w:rsidR="00FE4E38" w:rsidRPr="00FE4E38" w:rsidRDefault="00FE4E38">
            <w:pPr>
              <w:spacing w:line="264" w:lineRule="auto"/>
              <w:rPr>
                <w:rFonts w:ascii="Arial" w:hAnsi="Arial" w:cs="Arial"/>
                <w:sz w:val="16"/>
                <w:szCs w:val="16"/>
              </w:rPr>
            </w:pPr>
            <w:bookmarkStart w:id="0" w:name="Check1"/>
          </w:p>
          <w:bookmarkEnd w:id="0"/>
          <w:p w14:paraId="5A81DFDC" w14:textId="31DB4085" w:rsidR="009C7BE2" w:rsidRPr="00440D0F" w:rsidRDefault="009A63E3">
            <w:pPr>
              <w:spacing w:line="264" w:lineRule="auto"/>
              <w:rPr>
                <w:rFonts w:ascii="Arial" w:eastAsia="Arial Unicode MS" w:hAnsi="Arial" w:cs="Arial"/>
                <w:sz w:val="16"/>
                <w:szCs w:val="16"/>
                <w:lang w:val="en-US"/>
              </w:rPr>
            </w:pPr>
            <w:r>
              <w:rPr>
                <w:rFonts w:ascii="Arial" w:hAnsi="Arial" w:cs="Arial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6"/>
                <w:szCs w:val="16"/>
              </w:rPr>
              <w:instrText xml:space="preserve"> FORMCHECKBOX </w:instrText>
            </w:r>
            <w:r w:rsidR="000232B7">
              <w:rPr>
                <w:rFonts w:ascii="Arial" w:hAnsi="Arial" w:cs="Arial"/>
                <w:sz w:val="16"/>
                <w:szCs w:val="16"/>
              </w:rPr>
            </w:r>
            <w:r w:rsidR="000232B7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I confirm that I have read, understood and followed the guidelines for assignment submission and presentation on page 2 of this cover sheet.</w:t>
            </w:r>
          </w:p>
          <w:p w14:paraId="4375E1CC" w14:textId="0D8B7E4C" w:rsidR="009C7BE2" w:rsidRPr="00440D0F" w:rsidRDefault="009A63E3">
            <w:pPr>
              <w:spacing w:line="264" w:lineRule="auto"/>
              <w:rPr>
                <w:rFonts w:ascii="Arial" w:eastAsia="Arial Unicode MS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6"/>
                <w:szCs w:val="16"/>
              </w:rPr>
              <w:instrText xml:space="preserve"> FORMCHECKBOX </w:instrText>
            </w:r>
            <w:r w:rsidR="000232B7">
              <w:rPr>
                <w:rFonts w:ascii="Arial" w:hAnsi="Arial" w:cs="Arial"/>
                <w:sz w:val="16"/>
                <w:szCs w:val="16"/>
              </w:rPr>
            </w:r>
            <w:r w:rsidR="000232B7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I confirm that I have read, understood and followed the advice in </w:t>
            </w:r>
            <w:r w:rsidR="00FE4E38">
              <w:rPr>
                <w:rFonts w:ascii="Arial" w:eastAsia="Arial Unicode MS" w:hAnsi="Arial" w:cs="Arial"/>
                <w:sz w:val="16"/>
                <w:szCs w:val="16"/>
              </w:rPr>
              <w:t>the</w:t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Subject Outline about assessment requirements.</w:t>
            </w:r>
          </w:p>
          <w:p w14:paraId="1C643803" w14:textId="4F6CC40E" w:rsidR="009C7BE2" w:rsidRPr="00440D0F" w:rsidRDefault="009A63E3">
            <w:pPr>
              <w:spacing w:line="264" w:lineRule="auto"/>
              <w:rPr>
                <w:rFonts w:ascii="Arial" w:eastAsia="Arial Unicode MS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6"/>
                <w:szCs w:val="16"/>
              </w:rPr>
              <w:instrText xml:space="preserve"> FORMCHECKBOX </w:instrText>
            </w:r>
            <w:r w:rsidR="000232B7">
              <w:rPr>
                <w:rFonts w:ascii="Arial" w:hAnsi="Arial" w:cs="Arial"/>
                <w:sz w:val="16"/>
                <w:szCs w:val="16"/>
              </w:rPr>
            </w:r>
            <w:r w:rsidR="000232B7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>
              <w:rPr>
                <w:rFonts w:ascii="Arial" w:hAnsi="Arial" w:cs="Arial"/>
                <w:sz w:val="16"/>
                <w:szCs w:val="16"/>
              </w:rPr>
              <w:fldChar w:fldCharType="end"/>
            </w:r>
            <w:r w:rsidR="009C7BE2" w:rsidRPr="00440D0F">
              <w:rPr>
                <w:rFonts w:ascii="Arial" w:eastAsia="Arial Unicode MS" w:hAnsi="Arial" w:cs="Arial"/>
                <w:sz w:val="16"/>
                <w:szCs w:val="16"/>
              </w:rPr>
              <w:t xml:space="preserve"> I understand that if this assignment is submitted after the due date it may incur a penalty for lateness unless I have previously had an extension of time approved and have attached the written confirmation of this extension.</w:t>
            </w:r>
          </w:p>
          <w:p w14:paraId="4BC589F4" w14:textId="3970380C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744A3EB0" w14:textId="198D3ABC" w:rsidR="009C7BE2" w:rsidRDefault="00FE4E38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Declaration of o</w:t>
            </w:r>
            <w:r w:rsidR="009C7BE2">
              <w:rPr>
                <w:rFonts w:ascii="Arial" w:eastAsia="Arial Unicode MS" w:hAnsi="Arial" w:cs="Arial"/>
                <w:b/>
                <w:sz w:val="16"/>
              </w:rPr>
              <w:t>riginality</w:t>
            </w:r>
            <w:r w:rsidR="009C7BE2">
              <w:rPr>
                <w:rFonts w:ascii="Arial" w:eastAsia="Arial Unicode MS" w:hAnsi="Arial" w:cs="Arial"/>
                <w:sz w:val="16"/>
              </w:rPr>
              <w:t xml:space="preserve">: The work contained in this assignment, other than that specifically attributed to another source, is that of the author(s) </w:t>
            </w:r>
            <w:r w:rsidR="009C7BE2">
              <w:rPr>
                <w:rFonts w:ascii="Arial" w:hAnsi="Arial" w:cs="Arial"/>
                <w:color w:val="000000" w:themeColor="text1"/>
                <w:sz w:val="16"/>
                <w:szCs w:val="16"/>
              </w:rPr>
              <w:t>and has not been previously submitted for assessment</w:t>
            </w:r>
            <w:r>
              <w:rPr>
                <w:rFonts w:ascii="Arial" w:eastAsia="Arial Unicode MS" w:hAnsi="Arial" w:cs="Arial"/>
                <w:sz w:val="16"/>
              </w:rPr>
              <w:t xml:space="preserve">. I understand </w:t>
            </w:r>
            <w:r w:rsidR="009C7BE2">
              <w:rPr>
                <w:rFonts w:ascii="Arial" w:eastAsia="Arial Unicode MS" w:hAnsi="Arial" w:cs="Arial"/>
                <w:sz w:val="16"/>
              </w:rPr>
              <w:t>that, should this declaration be found to be false, disciplinary action could be taken and penalties imposed in accordance with University policy and rules. In the statement below, I have indicated the extent to which I have collaborated with others, whom I have named.</w:t>
            </w:r>
          </w:p>
          <w:p w14:paraId="5F53D91A" w14:textId="3EF53844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2EBC9B54" w14:textId="27250270" w:rsidR="009C7BE2" w:rsidRDefault="004D54B1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Statement of c</w:t>
            </w:r>
            <w:r w:rsidR="009C7BE2">
              <w:rPr>
                <w:rFonts w:ascii="Arial" w:eastAsia="Arial Unicode MS" w:hAnsi="Arial" w:cs="Arial"/>
                <w:b/>
                <w:sz w:val="16"/>
              </w:rPr>
              <w:t>ollaboration</w:t>
            </w:r>
            <w:r w:rsidR="00FE4E38">
              <w:rPr>
                <w:rFonts w:ascii="Arial" w:eastAsia="Arial Unicode MS" w:hAnsi="Arial" w:cs="Arial"/>
                <w:sz w:val="16"/>
              </w:rPr>
              <w:t>:</w:t>
            </w:r>
          </w:p>
          <w:p w14:paraId="149FBA0A" w14:textId="2F1EE53E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4EB0C0E9" w14:textId="3CA8EDA1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6DE59C15" w14:textId="080113E1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</w:p>
          <w:p w14:paraId="1CA1D1FC" w14:textId="18FC6B9C" w:rsidR="009C7BE2" w:rsidRDefault="009D1E5E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rFonts w:ascii="Arial" w:eastAsia="Arial Unicode MS" w:hAnsi="Arial" w:cs="Arial"/>
                <w:noProof/>
                <w:sz w:val="16"/>
                <w:lang w:eastAsia="en-AU"/>
              </w:rPr>
              <w:drawing>
                <wp:anchor distT="0" distB="0" distL="114300" distR="114300" simplePos="0" relativeHeight="251659264" behindDoc="0" locked="0" layoutInCell="1" allowOverlap="1" wp14:anchorId="1BCE737E" wp14:editId="1F915346">
                  <wp:simplePos x="0" y="0"/>
                  <wp:positionH relativeFrom="column">
                    <wp:posOffset>2156266</wp:posOffset>
                  </wp:positionH>
                  <wp:positionV relativeFrom="paragraph">
                    <wp:posOffset>103505</wp:posOffset>
                  </wp:positionV>
                  <wp:extent cx="933450" cy="476164"/>
                  <wp:effectExtent l="0" t="0" r="0" b="63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476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0169DF" w14:textId="37B10371" w:rsidR="009C7BE2" w:rsidRDefault="008B13BB">
            <w:pPr>
              <w:spacing w:line="264" w:lineRule="auto"/>
              <w:rPr>
                <w:rFonts w:ascii="Arial" w:eastAsia="Arial Unicode MS" w:hAnsi="Arial" w:cs="Arial"/>
                <w:sz w:val="16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0288" behindDoc="0" locked="0" layoutInCell="1" allowOverlap="1" wp14:anchorId="26417323" wp14:editId="1EC0D32E">
                  <wp:simplePos x="0" y="0"/>
                  <wp:positionH relativeFrom="column">
                    <wp:posOffset>3202940</wp:posOffset>
                  </wp:positionH>
                  <wp:positionV relativeFrom="paragraph">
                    <wp:posOffset>79375</wp:posOffset>
                  </wp:positionV>
                  <wp:extent cx="1250994" cy="399415"/>
                  <wp:effectExtent l="0" t="0" r="6350" b="63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94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1E5E">
              <w:rPr>
                <w:rFonts w:ascii="Arial" w:eastAsia="Arial Unicode MS" w:hAnsi="Arial" w:cs="Arial"/>
                <w:noProof/>
                <w:sz w:val="16"/>
                <w:lang w:eastAsia="en-AU"/>
              </w:rPr>
              <w:drawing>
                <wp:anchor distT="0" distB="0" distL="114300" distR="114300" simplePos="0" relativeHeight="251658240" behindDoc="0" locked="0" layoutInCell="1" allowOverlap="1" wp14:anchorId="29EFD91F" wp14:editId="5D6D5614">
                  <wp:simplePos x="0" y="0"/>
                  <wp:positionH relativeFrom="column">
                    <wp:posOffset>1193165</wp:posOffset>
                  </wp:positionH>
                  <wp:positionV relativeFrom="paragraph">
                    <wp:posOffset>88900</wp:posOffset>
                  </wp:positionV>
                  <wp:extent cx="914400" cy="362151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6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4741C3" w14:textId="5997AE0C" w:rsidR="009C7BE2" w:rsidRDefault="009C7BE2">
            <w:pPr>
              <w:rPr>
                <w:rFonts w:ascii="Arial" w:hAnsi="Arial" w:cs="Arial"/>
                <w:b/>
                <w:sz w:val="16"/>
              </w:rPr>
            </w:pPr>
          </w:p>
          <w:p w14:paraId="34B2C70F" w14:textId="2E4B2B67" w:rsidR="009C7BE2" w:rsidRDefault="004D54B1">
            <w:pPr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16"/>
              </w:rPr>
              <w:t>Signature of s</w:t>
            </w:r>
            <w:r w:rsidR="009C7BE2">
              <w:rPr>
                <w:rFonts w:ascii="Arial" w:hAnsi="Arial" w:cs="Arial"/>
                <w:b/>
                <w:sz w:val="16"/>
              </w:rPr>
              <w:t>tudent(s) ____________________________________________________________</w:t>
            </w:r>
            <w:r w:rsidR="00FE4E38">
              <w:rPr>
                <w:rFonts w:ascii="Arial" w:hAnsi="Arial" w:cs="Arial"/>
                <w:b/>
                <w:sz w:val="16"/>
              </w:rPr>
              <w:t xml:space="preserve"> </w:t>
            </w:r>
            <w:r w:rsidR="009C7BE2" w:rsidRPr="004D54B1">
              <w:rPr>
                <w:rFonts w:ascii="Arial" w:hAnsi="Arial" w:cs="Arial"/>
                <w:b/>
                <w:sz w:val="16"/>
              </w:rPr>
              <w:t>Date</w:t>
            </w:r>
            <w:r w:rsidR="009D1E5E">
              <w:rPr>
                <w:rFonts w:ascii="Arial" w:hAnsi="Arial" w:cs="Arial"/>
                <w:b/>
                <w:sz w:val="16"/>
              </w:rPr>
              <w:t>:</w:t>
            </w:r>
            <w:r w:rsidR="00FE4E38">
              <w:rPr>
                <w:rFonts w:ascii="Arial" w:hAnsi="Arial" w:cs="Arial"/>
                <w:sz w:val="16"/>
              </w:rPr>
              <w:t xml:space="preserve"> </w:t>
            </w:r>
            <w:r w:rsidR="007E5546">
              <w:rPr>
                <w:rFonts w:ascii="Arial" w:hAnsi="Arial" w:cs="Arial"/>
                <w:sz w:val="16"/>
              </w:rPr>
              <w:t>22</w:t>
            </w:r>
            <w:r w:rsidR="009D1E5E">
              <w:rPr>
                <w:rFonts w:ascii="Arial" w:hAnsi="Arial" w:cs="Arial"/>
                <w:sz w:val="16"/>
              </w:rPr>
              <w:t xml:space="preserve"> </w:t>
            </w:r>
            <w:r w:rsidR="007E5546">
              <w:rPr>
                <w:rFonts w:ascii="Arial" w:hAnsi="Arial" w:cs="Arial"/>
                <w:sz w:val="16"/>
              </w:rPr>
              <w:t>Sep</w:t>
            </w:r>
            <w:bookmarkStart w:id="1" w:name="_GoBack"/>
            <w:bookmarkEnd w:id="1"/>
            <w:r w:rsidR="009D1E5E">
              <w:rPr>
                <w:rFonts w:ascii="Arial" w:hAnsi="Arial" w:cs="Arial"/>
                <w:sz w:val="16"/>
              </w:rPr>
              <w:t xml:space="preserve"> 2019</w:t>
            </w:r>
          </w:p>
          <w:p w14:paraId="498B4F88" w14:textId="5631241A" w:rsidR="009C7BE2" w:rsidRDefault="009C7BE2">
            <w:pPr>
              <w:jc w:val="right"/>
              <w:rPr>
                <w:rFonts w:ascii="Arial" w:hAnsi="Arial" w:cs="Arial"/>
                <w:b/>
                <w:sz w:val="20"/>
                <w:lang w:val="en-US"/>
              </w:rPr>
            </w:pPr>
          </w:p>
        </w:tc>
      </w:tr>
      <w:tr w:rsidR="009C7BE2" w14:paraId="32B1F784" w14:textId="77777777" w:rsidTr="009C7BE2">
        <w:trPr>
          <w:trHeight w:val="372"/>
          <w:jc w:val="center"/>
        </w:trPr>
        <w:tc>
          <w:tcPr>
            <w:tcW w:w="10440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0565942" w14:textId="0A92E134" w:rsidR="006F1D26" w:rsidRDefault="006F1D26">
            <w:pPr>
              <w:spacing w:line="264" w:lineRule="auto"/>
              <w:rPr>
                <w:rFonts w:ascii="Arial" w:eastAsia="Arial Unicode MS" w:hAnsi="Arial" w:cs="Arial"/>
                <w:sz w:val="20"/>
              </w:rPr>
            </w:pPr>
          </w:p>
          <w:p w14:paraId="3BAB38E2" w14:textId="77777777" w:rsidR="009C7BE2" w:rsidRDefault="009C7BE2">
            <w:pPr>
              <w:spacing w:line="264" w:lineRule="auto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20"/>
              </w:rPr>
              <w:sym w:font="ZapfDingbats" w:char="F022"/>
            </w:r>
            <w:r>
              <w:rPr>
                <w:rFonts w:ascii="Arial" w:eastAsia="Arial Unicode MS" w:hAnsi="Arial" w:cs="Arial"/>
                <w:sz w:val="16"/>
              </w:rPr>
              <w:t xml:space="preserve">- -- - - - - - - - - - - - - - - - - - - - - - - - - - - - - - - - - - - - - - - - - - - - - - - - - - - - - - - - - - - - - - - - - - - - - - - - - - - - - - - - - - - - - - - - - - - - - - - - - - - - </w:t>
            </w:r>
          </w:p>
        </w:tc>
      </w:tr>
      <w:tr w:rsidR="009C7BE2" w14:paraId="45EDE708" w14:textId="77777777" w:rsidTr="009C7BE2">
        <w:trPr>
          <w:trHeight w:val="940"/>
          <w:jc w:val="center"/>
        </w:trPr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0714C61" w14:textId="2B3F1ED7" w:rsidR="009C7BE2" w:rsidRDefault="009C7BE2">
            <w:pPr>
              <w:spacing w:line="264" w:lineRule="auto"/>
              <w:jc w:val="center"/>
              <w:rPr>
                <w:rFonts w:ascii="Arial" w:eastAsia="Arial Unicode MS" w:hAnsi="Arial" w:cs="Arial"/>
                <w:b/>
                <w:sz w:val="32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32"/>
              </w:rPr>
              <w:t>ASSIGNMENT RECEIPT</w:t>
            </w:r>
          </w:p>
        </w:tc>
        <w:tc>
          <w:tcPr>
            <w:tcW w:w="52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8C25BE" w14:textId="77777777" w:rsidR="009C7BE2" w:rsidRDefault="009C7BE2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  <w:p w14:paraId="2C90B148" w14:textId="77777777" w:rsidR="009C7BE2" w:rsidRDefault="009C7BE2">
            <w:pPr>
              <w:spacing w:line="264" w:lineRule="auto"/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sz w:val="16"/>
              </w:rPr>
              <w:t>To be completed by the student if a receipt is required</w:t>
            </w:r>
          </w:p>
        </w:tc>
      </w:tr>
      <w:tr w:rsidR="009C7BE2" w14:paraId="46D092AC" w14:textId="77777777" w:rsidTr="009C7BE2">
        <w:trPr>
          <w:trHeight w:val="964"/>
          <w:jc w:val="center"/>
        </w:trPr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E982" w14:textId="2243792F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SUBJECT NUMBER</w:t>
            </w:r>
            <w:r w:rsidR="00FE4E38">
              <w:rPr>
                <w:rFonts w:ascii="Arial" w:eastAsia="Arial Unicode MS" w:hAnsi="Arial" w:cs="Arial"/>
                <w:b/>
                <w:sz w:val="16"/>
              </w:rPr>
              <w:t xml:space="preserve"> &amp; NAME</w:t>
            </w:r>
          </w:p>
          <w:p w14:paraId="673F04A1" w14:textId="77777777" w:rsidR="009C7BE2" w:rsidRPr="004D54B1" w:rsidRDefault="009C7BE2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  <w:tc>
          <w:tcPr>
            <w:tcW w:w="693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17D9C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NAME OF TUTOR</w:t>
            </w:r>
          </w:p>
          <w:p w14:paraId="095CC3CF" w14:textId="77777777" w:rsidR="004D54B1" w:rsidRP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</w:tr>
      <w:tr w:rsidR="009C7BE2" w14:paraId="470CA651" w14:textId="77777777" w:rsidTr="009C7BE2">
        <w:trPr>
          <w:trHeight w:val="964"/>
          <w:jc w:val="center"/>
        </w:trPr>
        <w:tc>
          <w:tcPr>
            <w:tcW w:w="70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AC59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  <w:lang w:val="en-US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SIGNATURE OF TUTOR</w:t>
            </w:r>
          </w:p>
          <w:p w14:paraId="37BBA055" w14:textId="77777777" w:rsidR="009C7BE2" w:rsidRPr="004D54B1" w:rsidRDefault="009C7BE2">
            <w:pPr>
              <w:rPr>
                <w:rFonts w:ascii="Arial" w:hAnsi="Arial" w:cs="Arial"/>
                <w:sz w:val="16"/>
              </w:rPr>
            </w:pPr>
          </w:p>
          <w:p w14:paraId="3402BA17" w14:textId="77777777" w:rsidR="009C7BE2" w:rsidRDefault="009C7BE2">
            <w:pPr>
              <w:jc w:val="right"/>
              <w:rPr>
                <w:rFonts w:ascii="Arial" w:hAnsi="Arial" w:cs="Arial"/>
                <w:b/>
                <w:sz w:val="16"/>
                <w:lang w:val="en-US"/>
              </w:rPr>
            </w:pPr>
          </w:p>
        </w:tc>
        <w:tc>
          <w:tcPr>
            <w:tcW w:w="3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9DCB2" w14:textId="77777777" w:rsidR="009C7BE2" w:rsidRDefault="009C7BE2">
            <w:pPr>
              <w:jc w:val="center"/>
              <w:rPr>
                <w:rFonts w:ascii="Arial" w:eastAsia="Arial Unicode MS" w:hAnsi="Arial" w:cs="Arial"/>
                <w:b/>
                <w:sz w:val="16"/>
              </w:rPr>
            </w:pPr>
            <w:r>
              <w:rPr>
                <w:rFonts w:ascii="Arial" w:eastAsia="Arial Unicode MS" w:hAnsi="Arial" w:cs="Arial"/>
                <w:b/>
                <w:sz w:val="16"/>
              </w:rPr>
              <w:t>RECEIVED DATE</w:t>
            </w:r>
          </w:p>
          <w:p w14:paraId="7A84786B" w14:textId="77777777" w:rsidR="004D54B1" w:rsidRPr="004D54B1" w:rsidRDefault="004D54B1">
            <w:pPr>
              <w:jc w:val="center"/>
              <w:rPr>
                <w:rFonts w:ascii="Arial" w:eastAsia="Arial Unicode MS" w:hAnsi="Arial" w:cs="Arial"/>
                <w:sz w:val="16"/>
                <w:lang w:val="en-US"/>
              </w:rPr>
            </w:pPr>
          </w:p>
        </w:tc>
      </w:tr>
    </w:tbl>
    <w:p w14:paraId="7476F875" w14:textId="77777777" w:rsidR="008B45E7" w:rsidRPr="008B45E7" w:rsidRDefault="008B45E7" w:rsidP="008B45E7">
      <w:pPr>
        <w:rPr>
          <w:b/>
        </w:rPr>
      </w:pPr>
    </w:p>
    <w:sectPr w:rsidR="008B45E7" w:rsidRPr="008B45E7" w:rsidSect="007D347A">
      <w:footerReference w:type="default" r:id="rId14"/>
      <w:headerReference w:type="first" r:id="rId15"/>
      <w:footerReference w:type="first" r:id="rId16"/>
      <w:pgSz w:w="11899" w:h="16838"/>
      <w:pgMar w:top="567" w:right="567" w:bottom="567" w:left="1134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14F63C" w14:textId="77777777" w:rsidR="000232B7" w:rsidRDefault="000232B7">
      <w:r>
        <w:separator/>
      </w:r>
    </w:p>
  </w:endnote>
  <w:endnote w:type="continuationSeparator" w:id="0">
    <w:p w14:paraId="13537168" w14:textId="77777777" w:rsidR="000232B7" w:rsidRDefault="00023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721EE2" w14:textId="77777777" w:rsidR="00795E08" w:rsidRPr="009C7BE2" w:rsidRDefault="009C7BE2" w:rsidP="009C7BE2">
    <w:pPr>
      <w:pStyle w:val="Footer"/>
      <w:rPr>
        <w:rFonts w:ascii="Arial" w:hAnsi="Arial" w:cs="Arial"/>
        <w:sz w:val="16"/>
        <w:szCs w:val="16"/>
      </w:rPr>
    </w:pPr>
    <w:r w:rsidRPr="009C7BE2">
      <w:rPr>
        <w:rFonts w:ascii="Arial" w:hAnsi="Arial" w:cs="Arial"/>
        <w:sz w:val="16"/>
        <w:szCs w:val="16"/>
      </w:rPr>
      <w:t>UTS Faculty of Engineering and Information Technology</w:t>
    </w:r>
    <w:r>
      <w:rPr>
        <w:rFonts w:ascii="Arial" w:hAnsi="Arial" w:cs="Arial"/>
        <w:sz w:val="16"/>
        <w:szCs w:val="16"/>
      </w:rPr>
      <w:t xml:space="preserve"> 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>Assignment Cover Sheet 2016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92FC4B" w14:textId="77777777" w:rsidR="009C7BE2" w:rsidRPr="009C7BE2" w:rsidRDefault="009C7BE2">
    <w:pPr>
      <w:pStyle w:val="Footer"/>
      <w:rPr>
        <w:rFonts w:ascii="Arial" w:hAnsi="Arial" w:cs="Arial"/>
        <w:sz w:val="16"/>
        <w:szCs w:val="16"/>
      </w:rPr>
    </w:pPr>
    <w:r w:rsidRPr="009C7BE2">
      <w:rPr>
        <w:rFonts w:ascii="Arial" w:hAnsi="Arial" w:cs="Arial"/>
        <w:sz w:val="16"/>
        <w:szCs w:val="16"/>
      </w:rPr>
      <w:t>UTS Faculty of Engineering and Information Technology</w:t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Assignment </w:t>
    </w:r>
    <w:r w:rsidR="00FD5FAB">
      <w:rPr>
        <w:rFonts w:ascii="Arial" w:hAnsi="Arial" w:cs="Arial"/>
        <w:sz w:val="16"/>
        <w:szCs w:val="16"/>
      </w:rPr>
      <w:t>Cover Sheet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92D380" w14:textId="77777777" w:rsidR="000232B7" w:rsidRDefault="000232B7">
      <w:r>
        <w:separator/>
      </w:r>
    </w:p>
  </w:footnote>
  <w:footnote w:type="continuationSeparator" w:id="0">
    <w:p w14:paraId="3DF80BE1" w14:textId="77777777" w:rsidR="000232B7" w:rsidRDefault="000232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17DE6A" w14:textId="77777777" w:rsidR="00795E08" w:rsidRDefault="00827D87">
    <w:r w:rsidRPr="00827D87">
      <w:rPr>
        <w:noProof/>
        <w:lang w:eastAsia="en-AU"/>
      </w:rPr>
      <w:drawing>
        <wp:anchor distT="0" distB="0" distL="114300" distR="114300" simplePos="0" relativeHeight="251658752" behindDoc="0" locked="0" layoutInCell="1" allowOverlap="1" wp14:anchorId="4726B09F" wp14:editId="325293DC">
          <wp:simplePos x="0" y="0"/>
          <wp:positionH relativeFrom="column">
            <wp:posOffset>4740340</wp:posOffset>
          </wp:positionH>
          <wp:positionV relativeFrom="paragraph">
            <wp:posOffset>-450215</wp:posOffset>
          </wp:positionV>
          <wp:extent cx="2091076" cy="1345915"/>
          <wp:effectExtent l="25400" t="0" r="0" b="0"/>
          <wp:wrapNone/>
          <wp:docPr id="13" name="P 2" descr="Black-UTS-logo-Title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ack-UTS-logo-Tit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91076" cy="1345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3BC6139" w14:textId="77777777" w:rsidR="00795E08" w:rsidRDefault="000232B7"/>
  <w:p w14:paraId="4CEAA3F1" w14:textId="77777777" w:rsidR="009C7BE2" w:rsidRDefault="009C7BE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A17BE"/>
    <w:multiLevelType w:val="hybridMultilevel"/>
    <w:tmpl w:val="1166BE5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CE65737"/>
    <w:multiLevelType w:val="hybridMultilevel"/>
    <w:tmpl w:val="329AB0B0"/>
    <w:lvl w:ilvl="0" w:tplc="128EA1EA">
      <w:start w:val="1"/>
      <w:numFmt w:val="bullet"/>
      <w:lvlText w:val="&gt;"/>
      <w:lvlJc w:val="left"/>
      <w:pPr>
        <w:tabs>
          <w:tab w:val="num" w:pos="862"/>
        </w:tabs>
        <w:ind w:left="862" w:hanging="36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4394CB7"/>
    <w:multiLevelType w:val="hybridMultilevel"/>
    <w:tmpl w:val="FDFEB2C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E0A32F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B2C7F0F"/>
    <w:multiLevelType w:val="hybridMultilevel"/>
    <w:tmpl w:val="804C73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4F8086F"/>
    <w:multiLevelType w:val="hybridMultilevel"/>
    <w:tmpl w:val="9C20E3E4"/>
    <w:lvl w:ilvl="0" w:tplc="BE0A32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2AD5906"/>
    <w:multiLevelType w:val="hybridMultilevel"/>
    <w:tmpl w:val="021EB71C"/>
    <w:lvl w:ilvl="0" w:tplc="DFA2E806">
      <w:start w:val="1"/>
      <w:numFmt w:val="bullet"/>
      <w:pStyle w:val="UTSBodytextbulleted"/>
      <w:lvlText w:val="&gt;"/>
      <w:lvlJc w:val="left"/>
      <w:pPr>
        <w:tabs>
          <w:tab w:val="num" w:pos="862"/>
        </w:tabs>
        <w:ind w:left="862" w:hanging="36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BAA1F30"/>
    <w:multiLevelType w:val="hybridMultilevel"/>
    <w:tmpl w:val="59884244"/>
    <w:lvl w:ilvl="0" w:tplc="551E1380">
      <w:start w:val="1"/>
      <w:numFmt w:val="bullet"/>
      <w:lvlText w:val="&gt;"/>
      <w:lvlJc w:val="left"/>
      <w:pPr>
        <w:tabs>
          <w:tab w:val="num" w:pos="862"/>
        </w:tabs>
        <w:ind w:left="862" w:hanging="36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BE2"/>
    <w:rsid w:val="000232B7"/>
    <w:rsid w:val="000304A3"/>
    <w:rsid w:val="00040D91"/>
    <w:rsid w:val="000F5580"/>
    <w:rsid w:val="00113487"/>
    <w:rsid w:val="001E17FE"/>
    <w:rsid w:val="002B078E"/>
    <w:rsid w:val="0039411C"/>
    <w:rsid w:val="00423805"/>
    <w:rsid w:val="00440D0F"/>
    <w:rsid w:val="00446F4A"/>
    <w:rsid w:val="00452A03"/>
    <w:rsid w:val="004D54B1"/>
    <w:rsid w:val="005267FA"/>
    <w:rsid w:val="00552975"/>
    <w:rsid w:val="00561B7A"/>
    <w:rsid w:val="00582AF6"/>
    <w:rsid w:val="006D2482"/>
    <w:rsid w:val="006F1D26"/>
    <w:rsid w:val="007E5546"/>
    <w:rsid w:val="00823E96"/>
    <w:rsid w:val="00827D87"/>
    <w:rsid w:val="008B13BB"/>
    <w:rsid w:val="008B45E7"/>
    <w:rsid w:val="009A63E3"/>
    <w:rsid w:val="009C7BE2"/>
    <w:rsid w:val="009D1E5E"/>
    <w:rsid w:val="00A76D59"/>
    <w:rsid w:val="00B810AF"/>
    <w:rsid w:val="00C60317"/>
    <w:rsid w:val="00CE1BE7"/>
    <w:rsid w:val="00DD454C"/>
    <w:rsid w:val="00E138C0"/>
    <w:rsid w:val="00E255FE"/>
    <w:rsid w:val="00E5056E"/>
    <w:rsid w:val="00FD5FAB"/>
    <w:rsid w:val="00FE4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137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/>
      <w:b/>
      <w:color w:val="800000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B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E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UTSBodytext">
    <w:name w:val="UTS Body text"/>
    <w:basedOn w:val="Normal"/>
    <w:pPr>
      <w:spacing w:after="120" w:line="240" w:lineRule="exact"/>
    </w:pPr>
    <w:rPr>
      <w:rFonts w:ascii="Arial" w:hAnsi="Arial"/>
      <w:sz w:val="20"/>
    </w:rPr>
  </w:style>
  <w:style w:type="paragraph" w:customStyle="1" w:styleId="UTSHeading2">
    <w:name w:val="UTS Heading 2"/>
    <w:pPr>
      <w:spacing w:after="120"/>
    </w:pPr>
    <w:rPr>
      <w:rFonts w:ascii="Arial" w:hAnsi="Arial"/>
      <w:b/>
      <w:caps/>
      <w:noProof/>
      <w:sz w:val="32"/>
    </w:rPr>
  </w:style>
  <w:style w:type="paragraph" w:customStyle="1" w:styleId="UTSHeading3">
    <w:name w:val="UTS Heading 3"/>
    <w:rPr>
      <w:rFonts w:ascii="Arial" w:hAnsi="Arial"/>
      <w:caps/>
      <w:noProof/>
      <w:sz w:val="32"/>
    </w:rPr>
  </w:style>
  <w:style w:type="paragraph" w:customStyle="1" w:styleId="UTSHeading1">
    <w:name w:val="UTS Heading 1"/>
    <w:pPr>
      <w:spacing w:after="120"/>
    </w:pPr>
    <w:rPr>
      <w:rFonts w:ascii="Arial" w:hAnsi="Arial"/>
      <w:b/>
      <w:caps/>
      <w:noProof/>
      <w:sz w:val="48"/>
    </w:rPr>
  </w:style>
  <w:style w:type="paragraph" w:customStyle="1" w:styleId="UTSFooter">
    <w:name w:val="UTS Footer"/>
    <w:rPr>
      <w:rFonts w:ascii="Arial" w:hAnsi="Arial"/>
      <w:noProof/>
      <w:sz w:val="14"/>
    </w:rPr>
  </w:style>
  <w:style w:type="paragraph" w:customStyle="1" w:styleId="UTSBodytextbulleted">
    <w:name w:val="UTS Body text bulleted"/>
    <w:basedOn w:val="Normal"/>
    <w:pPr>
      <w:numPr>
        <w:numId w:val="1"/>
      </w:numPr>
      <w:tabs>
        <w:tab w:val="clear" w:pos="862"/>
        <w:tab w:val="num" w:pos="284"/>
      </w:tabs>
      <w:spacing w:after="120" w:line="240" w:lineRule="exact"/>
      <w:ind w:left="284" w:hanging="284"/>
    </w:pPr>
    <w:rPr>
      <w:rFonts w:ascii="Arial" w:hAnsi="Arial"/>
      <w:sz w:val="20"/>
    </w:rPr>
  </w:style>
  <w:style w:type="paragraph" w:customStyle="1" w:styleId="UTSFacultyName">
    <w:name w:val="UTS Faculty Name"/>
    <w:pPr>
      <w:tabs>
        <w:tab w:val="left" w:pos="6880"/>
      </w:tabs>
      <w:spacing w:before="200"/>
    </w:pPr>
    <w:rPr>
      <w:rFonts w:ascii="Arial" w:hAnsi="Arial"/>
      <w:noProof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B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B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7B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nhideWhenUsed/>
    <w:rsid w:val="00561B7A"/>
    <w:rPr>
      <w:color w:val="0000FF"/>
      <w:u w:val="single"/>
    </w:rPr>
  </w:style>
  <w:style w:type="table" w:styleId="TableGrid">
    <w:name w:val="Table Grid"/>
    <w:basedOn w:val="TableNormal"/>
    <w:uiPriority w:val="59"/>
    <w:rsid w:val="008B45E7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40D91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D1E5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/>
      <w:b/>
      <w:color w:val="800000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B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E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UTSBodytext">
    <w:name w:val="UTS Body text"/>
    <w:basedOn w:val="Normal"/>
    <w:pPr>
      <w:spacing w:after="120" w:line="240" w:lineRule="exact"/>
    </w:pPr>
    <w:rPr>
      <w:rFonts w:ascii="Arial" w:hAnsi="Arial"/>
      <w:sz w:val="20"/>
    </w:rPr>
  </w:style>
  <w:style w:type="paragraph" w:customStyle="1" w:styleId="UTSHeading2">
    <w:name w:val="UTS Heading 2"/>
    <w:pPr>
      <w:spacing w:after="120"/>
    </w:pPr>
    <w:rPr>
      <w:rFonts w:ascii="Arial" w:hAnsi="Arial"/>
      <w:b/>
      <w:caps/>
      <w:noProof/>
      <w:sz w:val="32"/>
    </w:rPr>
  </w:style>
  <w:style w:type="paragraph" w:customStyle="1" w:styleId="UTSHeading3">
    <w:name w:val="UTS Heading 3"/>
    <w:rPr>
      <w:rFonts w:ascii="Arial" w:hAnsi="Arial"/>
      <w:caps/>
      <w:noProof/>
      <w:sz w:val="32"/>
    </w:rPr>
  </w:style>
  <w:style w:type="paragraph" w:customStyle="1" w:styleId="UTSHeading1">
    <w:name w:val="UTS Heading 1"/>
    <w:pPr>
      <w:spacing w:after="120"/>
    </w:pPr>
    <w:rPr>
      <w:rFonts w:ascii="Arial" w:hAnsi="Arial"/>
      <w:b/>
      <w:caps/>
      <w:noProof/>
      <w:sz w:val="48"/>
    </w:rPr>
  </w:style>
  <w:style w:type="paragraph" w:customStyle="1" w:styleId="UTSFooter">
    <w:name w:val="UTS Footer"/>
    <w:rPr>
      <w:rFonts w:ascii="Arial" w:hAnsi="Arial"/>
      <w:noProof/>
      <w:sz w:val="14"/>
    </w:rPr>
  </w:style>
  <w:style w:type="paragraph" w:customStyle="1" w:styleId="UTSBodytextbulleted">
    <w:name w:val="UTS Body text bulleted"/>
    <w:basedOn w:val="Normal"/>
    <w:pPr>
      <w:numPr>
        <w:numId w:val="1"/>
      </w:numPr>
      <w:tabs>
        <w:tab w:val="clear" w:pos="862"/>
        <w:tab w:val="num" w:pos="284"/>
      </w:tabs>
      <w:spacing w:after="120" w:line="240" w:lineRule="exact"/>
      <w:ind w:left="284" w:hanging="284"/>
    </w:pPr>
    <w:rPr>
      <w:rFonts w:ascii="Arial" w:hAnsi="Arial"/>
      <w:sz w:val="20"/>
    </w:rPr>
  </w:style>
  <w:style w:type="paragraph" w:customStyle="1" w:styleId="UTSFacultyName">
    <w:name w:val="UTS Faculty Name"/>
    <w:pPr>
      <w:tabs>
        <w:tab w:val="left" w:pos="6880"/>
      </w:tabs>
      <w:spacing w:before="200"/>
    </w:pPr>
    <w:rPr>
      <w:rFonts w:ascii="Arial" w:hAnsi="Arial"/>
      <w:noProof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7B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B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7B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nhideWhenUsed/>
    <w:rsid w:val="00561B7A"/>
    <w:rPr>
      <w:color w:val="0000FF"/>
      <w:u w:val="single"/>
    </w:rPr>
  </w:style>
  <w:style w:type="table" w:styleId="TableGrid">
    <w:name w:val="Table Grid"/>
    <w:basedOn w:val="TableNormal"/>
    <w:uiPriority w:val="59"/>
    <w:rsid w:val="008B45E7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40D91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D1E5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6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4135\Downloads\UTS%20Lecture%20notes2015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7A8468A96921419EC8CB9BF791CD1B" ma:contentTypeVersion="3" ma:contentTypeDescription="Create a new document." ma:contentTypeScope="" ma:versionID="8e09059436c6d1085ff2e74b3772b035">
  <xsd:schema xmlns:xsd="http://www.w3.org/2001/XMLSchema" xmlns:xs="http://www.w3.org/2001/XMLSchema" xmlns:p="http://schemas.microsoft.com/office/2006/metadata/properties" xmlns:ns1="http://schemas.microsoft.com/sharepoint/v3" xmlns:ns2="eed576b4-51ef-4fde-88aa-d1998b7e86ab" xmlns:ns3="420b5d22-3341-4f60-b4d6-57d88f13fbf6" xmlns:ns4="599cdadb-518c-4a4c-85ba-dbf7adc631b4" targetNamespace="http://schemas.microsoft.com/office/2006/metadata/properties" ma:root="true" ma:fieldsID="ed8dc5b1fb6572d465f2cc67d2746df9" ns1:_="" ns2:_="" ns3:_="" ns4:_="">
    <xsd:import namespace="http://schemas.microsoft.com/sharepoint/v3"/>
    <xsd:import namespace="eed576b4-51ef-4fde-88aa-d1998b7e86ab"/>
    <xsd:import namespace="420b5d22-3341-4f60-b4d6-57d88f13fbf6"/>
    <xsd:import namespace="599cdadb-518c-4a4c-85ba-dbf7adc631b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n7b07abd204a4b3c8743921084ee4455" minOccurs="0"/>
                <xsd:element ref="ns3:TaxCatchAll" minOccurs="0"/>
                <xsd:element ref="ns4:KeyDocument" minOccurs="0"/>
                <xsd:element ref="ns3:Document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576b4-51ef-4fde-88aa-d1998b7e86ab" elementFormDefault="qualified">
    <xsd:import namespace="http://schemas.microsoft.com/office/2006/documentManagement/types"/>
    <xsd:import namespace="http://schemas.microsoft.com/office/infopath/2007/PartnerControls"/>
    <xsd:element name="n7b07abd204a4b3c8743921084ee4455" ma:index="10" nillable="true" ma:displayName="myaudience_0" ma:hidden="true" ma:internalName="n7b07abd204a4b3c8743921084ee4455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b5d22-3341-4f60-b4d6-57d88f13fbf6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4553cfad-a826-4f39-a88c-0650d3dda480}" ma:internalName="TaxCatchAll" ma:showField="CatchAllData" ma:web="b2ce3108-d608-492b-b71d-3b8d517a71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_x0020_Type" ma:index="13" nillable="true" ma:displayName="Document Type" ma:default="Agenda" ma:format="Dropdown" ma:internalName="Document_x0020_Type" ma:readOnly="false">
      <xsd:simpleType>
        <xsd:restriction base="dms:Choice">
          <xsd:enumeration value="Agenda"/>
          <xsd:enumeration value="Architecture"/>
          <xsd:enumeration value="Business Case"/>
          <xsd:enumeration value="Communication Plan"/>
          <xsd:enumeration value="Design"/>
          <xsd:enumeration value="Diagram"/>
          <xsd:enumeration value="EOI"/>
          <xsd:enumeration value="General"/>
          <xsd:enumeration value="Implementation"/>
          <xsd:enumeration value="Invoice"/>
          <xsd:enumeration value="Issues Log"/>
          <xsd:enumeration value="Minutes"/>
          <xsd:enumeration value="Other"/>
          <xsd:enumeration value="PND"/>
          <xsd:enumeration value="Policy"/>
          <xsd:enumeration value="Presentation"/>
          <xsd:enumeration value="Project Plan"/>
          <xsd:enumeration value="Purchase Order"/>
          <xsd:enumeration value="Requirements"/>
          <xsd:enumeration value="Risk Log"/>
          <xsd:enumeration value="Scoping"/>
          <xsd:enumeration value="Status Report"/>
          <xsd:enumeration value="Tender"/>
          <xsd:enumeration value="Terms of Reference"/>
          <xsd:enumeration value="Testing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cdadb-518c-4a4c-85ba-dbf7adc631b4" elementFormDefault="qualified">
    <xsd:import namespace="http://schemas.microsoft.com/office/2006/documentManagement/types"/>
    <xsd:import namespace="http://schemas.microsoft.com/office/infopath/2007/PartnerControls"/>
    <xsd:element name="KeyDocument" ma:index="12" nillable="true" ma:displayName="KeyDocument" ma:default="No" ma:format="Dropdown" ma:internalName="KeyDocument" ma:readOnly="false">
      <xsd:simpleType>
        <xsd:restriction base="dms:Choice">
          <xsd:enumeration value="No"/>
          <xsd:enumeration value="Yes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eyDocument xmlns="599cdadb-518c-4a4c-85ba-dbf7adc631b4">No</KeyDocument>
    <n7b07abd204a4b3c8743921084ee4455 xmlns="eed576b4-51ef-4fde-88aa-d1998b7e86ab" xsi:nil="true"/>
    <PublishingExpirationDate xmlns="http://schemas.microsoft.com/sharepoint/v3" xsi:nil="true"/>
    <Document_x0020_Type xmlns="420b5d22-3341-4f60-b4d6-57d88f13fbf6">Agenda</Document_x0020_Type>
    <PublishingStartDate xmlns="http://schemas.microsoft.com/sharepoint/v3" xsi:nil="true"/>
    <TaxCatchAll xmlns="420b5d22-3341-4f60-b4d6-57d88f13fbf6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5E8554-5B65-4B20-8BCC-DCBD8919F0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ed576b4-51ef-4fde-88aa-d1998b7e86ab"/>
    <ds:schemaRef ds:uri="420b5d22-3341-4f60-b4d6-57d88f13fbf6"/>
    <ds:schemaRef ds:uri="599cdadb-518c-4a4c-85ba-dbf7adc63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EB07B8-A871-4052-983A-0EDE95CB2779}">
  <ds:schemaRefs>
    <ds:schemaRef ds:uri="http://schemas.microsoft.com/office/2006/metadata/properties"/>
    <ds:schemaRef ds:uri="http://schemas.microsoft.com/office/infopath/2007/PartnerControls"/>
    <ds:schemaRef ds:uri="599cdadb-518c-4a4c-85ba-dbf7adc631b4"/>
    <ds:schemaRef ds:uri="eed576b4-51ef-4fde-88aa-d1998b7e86ab"/>
    <ds:schemaRef ds:uri="http://schemas.microsoft.com/sharepoint/v3"/>
    <ds:schemaRef ds:uri="420b5d22-3341-4f60-b4d6-57d88f13fbf6"/>
  </ds:schemaRefs>
</ds:datastoreItem>
</file>

<file path=customXml/itemProps3.xml><?xml version="1.0" encoding="utf-8"?>
<ds:datastoreItem xmlns:ds="http://schemas.openxmlformats.org/officeDocument/2006/customXml" ds:itemID="{69B96D5B-8A15-437D-9C1A-88BF09EE8B4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UTS Lecture notes2015.dotx</Template>
  <TotalTime>1</TotalTime>
  <Pages>1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LECTURER: (UTS BODY TEXT)</vt:lpstr>
    </vt:vector>
  </TitlesOfParts>
  <Company>University of Technology, Sydney</Company>
  <LinksUpToDate>false</LinksUpToDate>
  <CharactersWithSpaces>2076</CharactersWithSpaces>
  <SharedDoc>false</SharedDoc>
  <HLinks>
    <vt:vector size="6" baseType="variant">
      <vt:variant>
        <vt:i4>8323128</vt:i4>
      </vt:variant>
      <vt:variant>
        <vt:i4>1870</vt:i4>
      </vt:variant>
      <vt:variant>
        <vt:i4>1025</vt:i4>
      </vt:variant>
      <vt:variant>
        <vt:i4>1</vt:i4>
      </vt:variant>
      <vt:variant>
        <vt:lpwstr>::::::Documents:1. KATHRYN FOLEY -DO NOT DELETE:5. FONTS, LOGOS, MAPS:2. UTS 2K LOGOS PACKAGE:PC UTS LOGOS - WIndows Formats:UTS logo black PC.bmp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LECTURER: (UTS BODY TEXT)</dc:title>
  <dc:creator>Peter Stewart</dc:creator>
  <cp:lastModifiedBy>William Rooke</cp:lastModifiedBy>
  <cp:revision>2</cp:revision>
  <cp:lastPrinted>2005-07-23T09:50:00Z</cp:lastPrinted>
  <dcterms:created xsi:type="dcterms:W3CDTF">2019-09-22T07:14:00Z</dcterms:created>
  <dcterms:modified xsi:type="dcterms:W3CDTF">2019-09-22T07:14:00Z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0x010100D07A8468A96921419EC8CB9BF791CD1B</vt:lpwstr>
  </property>
</Properties>
</file>